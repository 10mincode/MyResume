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463" w:type="pct"/>
        <w:jc w:val="center"/>
        <w:tblLook w:val="0480" w:firstRow="0" w:lastRow="0" w:firstColumn="1" w:lastColumn="0" w:noHBand="0" w:noVBand="1"/>
      </w:tblPr>
      <w:tblGrid>
        <w:gridCol w:w="6237"/>
        <w:gridCol w:w="1415"/>
        <w:gridCol w:w="3154"/>
      </w:tblGrid>
      <w:tr w:rsidR="002E4AFC" w:rsidRPr="002E4AFC" w14:paraId="1D3F616B" w14:textId="77777777" w:rsidTr="00BA4A69">
        <w:trPr>
          <w:trHeight w:val="2178"/>
          <w:jc w:val="center"/>
        </w:trPr>
        <w:tc>
          <w:tcPr>
            <w:tcW w:w="7652" w:type="dxa"/>
            <w:gridSpan w:val="2"/>
          </w:tcPr>
          <w:p w14:paraId="5E8D594F" w14:textId="50262BD0" w:rsidR="002E4AFC" w:rsidRPr="002E4AFC" w:rsidRDefault="00E57C8F" w:rsidP="002E4AFC">
            <w:pPr>
              <w:pStyle w:val="Title"/>
            </w:pPr>
            <w:r>
              <w:t>Atu</w:t>
            </w:r>
            <w:r w:rsidR="002A4EC2">
              <w:t>l</w:t>
            </w:r>
            <w:r w:rsidR="002E4AFC" w:rsidRPr="002E4AFC">
              <w:br/>
            </w:r>
            <w:r>
              <w:t>Dagur</w:t>
            </w:r>
          </w:p>
        </w:tc>
        <w:tc>
          <w:tcPr>
            <w:tcW w:w="3154" w:type="dxa"/>
            <w:vAlign w:val="bottom"/>
          </w:tcPr>
          <w:p w14:paraId="6FA80E74" w14:textId="77777777" w:rsidR="002E4AFC" w:rsidRPr="002E4AFC" w:rsidRDefault="002E4AFC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779DD5" wp14:editId="2066DBC4">
                  <wp:extent cx="1562100" cy="1344791"/>
                  <wp:effectExtent l="57150" t="57150" r="57150" b="65405"/>
                  <wp:docPr id="1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344791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2E4AFC" w14:paraId="189BD7D6" w14:textId="77777777" w:rsidTr="00BA4A69">
        <w:trPr>
          <w:trHeight w:val="1262"/>
          <w:jc w:val="center"/>
        </w:trPr>
        <w:tc>
          <w:tcPr>
            <w:tcW w:w="6237" w:type="dxa"/>
          </w:tcPr>
          <w:p w14:paraId="2389014B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1410" w:type="dxa"/>
          </w:tcPr>
          <w:p w14:paraId="5A034F4B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3154" w:type="dxa"/>
          </w:tcPr>
          <w:p w14:paraId="4C05E12A" w14:textId="1121B759" w:rsidR="002E4AFC" w:rsidRPr="00AF7065" w:rsidRDefault="0085612E" w:rsidP="002E4AFC">
            <w:pPr>
              <w:rPr>
                <w:rFonts w:ascii="Arial" w:hAnsi="Arial"/>
                <w:b/>
                <w:bCs/>
                <w:sz w:val="32"/>
                <w:szCs w:val="32"/>
              </w:rPr>
            </w:pPr>
            <w:r>
              <w:t xml:space="preserve">        </w:t>
            </w:r>
            <w:r w:rsidR="00AF7065">
              <w:t xml:space="preserve"> </w:t>
            </w:r>
            <w:r w:rsidRPr="00AF7065">
              <w:rPr>
                <w:b/>
                <w:bCs/>
                <w:sz w:val="32"/>
                <w:szCs w:val="32"/>
              </w:rPr>
              <w:t>01/06/2009</w:t>
            </w:r>
          </w:p>
        </w:tc>
      </w:tr>
      <w:tr w:rsidR="006E23B3" w:rsidRPr="002E4AFC" w14:paraId="234C267B" w14:textId="77777777" w:rsidTr="00BA4A69">
        <w:trPr>
          <w:trHeight w:val="982"/>
          <w:jc w:val="center"/>
        </w:trPr>
        <w:tc>
          <w:tcPr>
            <w:tcW w:w="6237" w:type="dxa"/>
            <w:vMerge w:val="restart"/>
          </w:tcPr>
          <w:p w14:paraId="2DB3DC79" w14:textId="77777777" w:rsidR="006E23B3" w:rsidRDefault="006E23B3" w:rsidP="006E23B3">
            <w:pPr>
              <w:pStyle w:val="Heading2"/>
            </w:pPr>
            <w:r w:rsidRPr="000F7D04">
              <w:t>Experience</w:t>
            </w:r>
          </w:p>
          <w:p w14:paraId="06D313D9" w14:textId="3D1934B0" w:rsidR="006E23B3" w:rsidRPr="00E57C8F" w:rsidRDefault="00E57C8F" w:rsidP="00E57C8F">
            <w:pPr>
              <w:pStyle w:val="Experience"/>
              <w:rPr>
                <w:b/>
                <w:bCs/>
              </w:rPr>
            </w:pPr>
            <w:r>
              <w:rPr>
                <w:b/>
                <w:bCs/>
              </w:rPr>
              <w:t>1 and a half Years of experience in python, M.L., Deep Learning, A.I., Android App development, Web App Development, 3d and 2d Games.</w:t>
            </w:r>
          </w:p>
          <w:p w14:paraId="6AAD25C0" w14:textId="77777777" w:rsidR="006E23B3" w:rsidRDefault="006E23B3" w:rsidP="006E23B3"/>
          <w:p w14:paraId="0F8E2041" w14:textId="77777777" w:rsidR="006E23B3" w:rsidRDefault="006E23B3" w:rsidP="006E23B3">
            <w:pPr>
              <w:pStyle w:val="Heading2"/>
            </w:pPr>
            <w:r w:rsidRPr="000F7D04">
              <w:t>Education</w:t>
            </w:r>
          </w:p>
          <w:p w14:paraId="1D30FD85" w14:textId="7BFF9360" w:rsidR="00E57C8F" w:rsidRDefault="0085612E" w:rsidP="00E57C8F">
            <w:pPr>
              <w:pStyle w:val="SchoolNam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Class 7, Fine Flame Public Jr. High School, </w:t>
            </w:r>
            <w:proofErr w:type="spellStart"/>
            <w:r>
              <w:rPr>
                <w:rFonts w:ascii="Calibri" w:hAnsi="Calibri"/>
              </w:rPr>
              <w:t>Mursan</w:t>
            </w:r>
            <w:proofErr w:type="spellEnd"/>
            <w:r>
              <w:rPr>
                <w:rFonts w:ascii="Calibri" w:hAnsi="Calibri"/>
              </w:rPr>
              <w:t xml:space="preserve">, </w:t>
            </w:r>
            <w:proofErr w:type="spellStart"/>
            <w:r>
              <w:rPr>
                <w:rFonts w:ascii="Calibri" w:hAnsi="Calibri"/>
              </w:rPr>
              <w:t>Hathras</w:t>
            </w:r>
            <w:proofErr w:type="spellEnd"/>
          </w:p>
          <w:p w14:paraId="16C5CF5D" w14:textId="3DB0D9DC" w:rsidR="0085612E" w:rsidRDefault="0085612E" w:rsidP="00E57C8F">
            <w:pPr>
              <w:pStyle w:val="SchoolName"/>
              <w:rPr>
                <w:rFonts w:ascii="Calibri" w:hAnsi="Calibri"/>
              </w:rPr>
            </w:pPr>
          </w:p>
          <w:p w14:paraId="44A293CE" w14:textId="3EACD427" w:rsidR="0085612E" w:rsidRPr="00740017" w:rsidRDefault="0085612E" w:rsidP="00E57C8F">
            <w:pPr>
              <w:pStyle w:val="SchoolNam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Computer Programming – Self Reading</w:t>
            </w:r>
          </w:p>
          <w:p w14:paraId="12AC00EE" w14:textId="77777777" w:rsidR="006E23B3" w:rsidRDefault="006E23B3" w:rsidP="006E23B3"/>
          <w:p w14:paraId="6BAC6F18" w14:textId="77777777" w:rsidR="006E23B3" w:rsidRPr="000F7D04" w:rsidRDefault="006E23B3" w:rsidP="006E23B3">
            <w:pPr>
              <w:pStyle w:val="Heading2"/>
            </w:pPr>
            <w:r w:rsidRPr="000F7D04">
              <w:t>Communication</w:t>
            </w:r>
          </w:p>
          <w:p w14:paraId="512ED43E" w14:textId="2BE77F45" w:rsidR="006E23B3" w:rsidRPr="00E57C8F" w:rsidRDefault="00E57C8F" w:rsidP="006E23B3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I can communicate in Hindi as well as English.</w:t>
            </w:r>
          </w:p>
          <w:p w14:paraId="0C91375A" w14:textId="77777777" w:rsidR="006E23B3" w:rsidRDefault="006E23B3" w:rsidP="006E23B3"/>
          <w:p w14:paraId="3A052F98" w14:textId="79C187D8" w:rsidR="006E23B3" w:rsidRDefault="00E57C8F" w:rsidP="006E23B3">
            <w:pPr>
              <w:pStyle w:val="Heading2"/>
            </w:pPr>
            <w:r>
              <w:t>What I know</w:t>
            </w:r>
          </w:p>
          <w:p w14:paraId="73FFA106" w14:textId="6DCF6C94" w:rsidR="006E23B3" w:rsidRDefault="00E57C8F" w:rsidP="006E23B3">
            <w:pPr>
              <w:rPr>
                <w:b/>
                <w:bCs/>
              </w:rPr>
            </w:pPr>
            <w:r>
              <w:rPr>
                <w:b/>
                <w:bCs/>
              </w:rPr>
              <w:t>Programming Languages I know: -</w:t>
            </w:r>
          </w:p>
          <w:p w14:paraId="093BB85F" w14:textId="5B44B2A6" w:rsidR="00E57C8F" w:rsidRDefault="00E57C8F" w:rsidP="00E57C8F">
            <w:pPr>
              <w:pStyle w:val="ListParagraph"/>
              <w:ind w:left="720" w:firstLine="0"/>
              <w:rPr>
                <w:b/>
                <w:bCs/>
              </w:rPr>
            </w:pPr>
          </w:p>
          <w:p w14:paraId="758665F0" w14:textId="419CF9BC" w:rsidR="00E57C8F" w:rsidRPr="00E57C8F" w:rsidRDefault="00E57C8F" w:rsidP="00E57C8F">
            <w:pPr>
              <w:pStyle w:val="ListParagraph"/>
              <w:numPr>
                <w:ilvl w:val="0"/>
                <w:numId w:val="26"/>
              </w:numPr>
              <w:ind w:left="888" w:hanging="284"/>
              <w:rPr>
                <w:b/>
                <w:bCs/>
                <w:sz w:val="22"/>
                <w:szCs w:val="22"/>
              </w:rPr>
            </w:pPr>
            <w:r w:rsidRPr="00E57C8F">
              <w:rPr>
                <w:b/>
                <w:bCs/>
                <w:sz w:val="22"/>
                <w:szCs w:val="22"/>
              </w:rPr>
              <w:t>Python</w:t>
            </w:r>
          </w:p>
          <w:p w14:paraId="3E2583AE" w14:textId="6069F3DB" w:rsidR="00E57C8F" w:rsidRDefault="00E57C8F" w:rsidP="00E57C8F">
            <w:pPr>
              <w:pStyle w:val="ListParagraph"/>
              <w:numPr>
                <w:ilvl w:val="0"/>
                <w:numId w:val="26"/>
              </w:numPr>
              <w:ind w:left="888" w:hanging="284"/>
              <w:rPr>
                <w:b/>
                <w:bCs/>
              </w:rPr>
            </w:pPr>
            <w:r>
              <w:rPr>
                <w:b/>
                <w:bCs/>
              </w:rPr>
              <w:t>Java</w:t>
            </w:r>
          </w:p>
          <w:p w14:paraId="5BBCF6F8" w14:textId="518CEA61" w:rsidR="00E57C8F" w:rsidRDefault="00E57C8F" w:rsidP="00E57C8F">
            <w:pPr>
              <w:pStyle w:val="ListParagraph"/>
              <w:numPr>
                <w:ilvl w:val="0"/>
                <w:numId w:val="26"/>
              </w:numPr>
              <w:ind w:left="888" w:hanging="284"/>
              <w:rPr>
                <w:b/>
                <w:bCs/>
              </w:rPr>
            </w:pPr>
            <w:r>
              <w:rPr>
                <w:b/>
                <w:bCs/>
              </w:rPr>
              <w:t>HTML</w:t>
            </w:r>
          </w:p>
          <w:p w14:paraId="260867ED" w14:textId="1639D80D" w:rsidR="00E57C8F" w:rsidRDefault="00E57C8F" w:rsidP="00E57C8F">
            <w:pPr>
              <w:pStyle w:val="ListParagraph"/>
              <w:numPr>
                <w:ilvl w:val="0"/>
                <w:numId w:val="26"/>
              </w:numPr>
              <w:ind w:left="888" w:hanging="284"/>
              <w:rPr>
                <w:b/>
                <w:bCs/>
              </w:rPr>
            </w:pPr>
            <w:r>
              <w:rPr>
                <w:b/>
                <w:bCs/>
              </w:rPr>
              <w:t>CSS</w:t>
            </w:r>
          </w:p>
          <w:p w14:paraId="442226F7" w14:textId="1C595279" w:rsidR="00E57C8F" w:rsidRDefault="00E57C8F" w:rsidP="00E57C8F">
            <w:pPr>
              <w:pStyle w:val="ListParagraph"/>
              <w:numPr>
                <w:ilvl w:val="0"/>
                <w:numId w:val="26"/>
              </w:numPr>
              <w:ind w:left="888" w:hanging="284"/>
              <w:rPr>
                <w:b/>
                <w:bCs/>
              </w:rPr>
            </w:pPr>
            <w:r>
              <w:rPr>
                <w:b/>
                <w:bCs/>
              </w:rPr>
              <w:t>JS</w:t>
            </w:r>
          </w:p>
          <w:p w14:paraId="29BDA953" w14:textId="138C2EC1" w:rsidR="00E57C8F" w:rsidRDefault="00E57C8F" w:rsidP="00E57C8F">
            <w:pPr>
              <w:pStyle w:val="ListParagraph"/>
              <w:numPr>
                <w:ilvl w:val="0"/>
                <w:numId w:val="26"/>
              </w:numPr>
              <w:ind w:left="888" w:hanging="284"/>
              <w:rPr>
                <w:b/>
                <w:bCs/>
              </w:rPr>
            </w:pPr>
            <w:r>
              <w:rPr>
                <w:b/>
                <w:bCs/>
              </w:rPr>
              <w:t>XML</w:t>
            </w:r>
          </w:p>
          <w:p w14:paraId="03EA639B" w14:textId="0D74276C" w:rsidR="00E57C8F" w:rsidRDefault="00E57C8F" w:rsidP="00E57C8F">
            <w:pPr>
              <w:pStyle w:val="ListParagraph"/>
              <w:numPr>
                <w:ilvl w:val="0"/>
                <w:numId w:val="26"/>
              </w:numPr>
              <w:ind w:left="888" w:hanging="284"/>
              <w:rPr>
                <w:b/>
                <w:bCs/>
              </w:rPr>
            </w:pPr>
            <w:r>
              <w:rPr>
                <w:b/>
                <w:bCs/>
              </w:rPr>
              <w:t>Web App Development</w:t>
            </w:r>
          </w:p>
          <w:p w14:paraId="4C0F992D" w14:textId="3F399BD8" w:rsidR="00E57C8F" w:rsidRDefault="00E57C8F" w:rsidP="00E57C8F">
            <w:pPr>
              <w:pStyle w:val="ListParagraph"/>
              <w:numPr>
                <w:ilvl w:val="0"/>
                <w:numId w:val="26"/>
              </w:numPr>
              <w:ind w:left="888" w:hanging="284"/>
              <w:rPr>
                <w:b/>
                <w:bCs/>
              </w:rPr>
            </w:pPr>
            <w:r>
              <w:rPr>
                <w:b/>
                <w:bCs/>
              </w:rPr>
              <w:t>Android App Development</w:t>
            </w:r>
          </w:p>
          <w:p w14:paraId="7137893E" w14:textId="42046E4D" w:rsidR="00E57C8F" w:rsidRDefault="00E57C8F" w:rsidP="00E57C8F">
            <w:pPr>
              <w:pStyle w:val="ListParagraph"/>
              <w:numPr>
                <w:ilvl w:val="0"/>
                <w:numId w:val="26"/>
              </w:numPr>
              <w:ind w:left="888" w:hanging="284"/>
              <w:rPr>
                <w:b/>
                <w:bCs/>
              </w:rPr>
            </w:pPr>
            <w:r>
              <w:rPr>
                <w:b/>
                <w:bCs/>
              </w:rPr>
              <w:t>Machine Learning</w:t>
            </w:r>
          </w:p>
          <w:p w14:paraId="3F08559E" w14:textId="79EDB5E1" w:rsidR="00E57C8F" w:rsidRDefault="00E57C8F" w:rsidP="00E57C8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10. Deep Learning</w:t>
            </w:r>
          </w:p>
          <w:p w14:paraId="2F676696" w14:textId="2580E1A3" w:rsidR="00E57C8F" w:rsidRDefault="00E57C8F" w:rsidP="00E57C8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11. Artificial Intelligence</w:t>
            </w:r>
          </w:p>
          <w:p w14:paraId="5C5CE721" w14:textId="6CA4AD07" w:rsidR="00E57C8F" w:rsidRPr="00E57C8F" w:rsidRDefault="00E57C8F" w:rsidP="00E57C8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12. 3d and 2d Games with Unreal and Unity</w:t>
            </w:r>
          </w:p>
          <w:p w14:paraId="30D155F9" w14:textId="77777777" w:rsidR="006E23B3" w:rsidRDefault="006E23B3" w:rsidP="006E23B3"/>
          <w:p w14:paraId="69DBEF6C" w14:textId="7874CBDB" w:rsidR="006E23B3" w:rsidRDefault="00E57C8F" w:rsidP="006E23B3">
            <w:pPr>
              <w:pStyle w:val="Heading2"/>
            </w:pPr>
            <w:r>
              <w:t>What I have Done</w:t>
            </w:r>
          </w:p>
          <w:p w14:paraId="357CE464" w14:textId="656EADAB" w:rsidR="006E23B3" w:rsidRPr="00762F10" w:rsidRDefault="00E57C8F" w:rsidP="00BA4A69">
            <w:pPr>
              <w:ind w:right="-102"/>
            </w:pPr>
            <w:r w:rsidRPr="009D6939">
              <w:rPr>
                <w:rFonts w:ascii="Calibri" w:hAnsi="Calibri" w:cs="Calibri"/>
                <w:b/>
                <w:bCs/>
              </w:rPr>
              <w:t>I have cleared RMS 6 and RMS 9 class Entrance exam in Class 4 a</w:t>
            </w:r>
            <w:r w:rsidR="00BA4A69">
              <w:rPr>
                <w:rFonts w:ascii="Calibri" w:hAnsi="Calibri" w:cs="Calibri"/>
                <w:b/>
                <w:bCs/>
              </w:rPr>
              <w:t>nd</w:t>
            </w:r>
            <w:r w:rsidRPr="009D6939">
              <w:rPr>
                <w:rFonts w:ascii="Calibri" w:hAnsi="Calibri" w:cs="Calibri"/>
                <w:b/>
                <w:bCs/>
              </w:rPr>
              <w:t xml:space="preserve"> Class 5 respectively.</w:t>
            </w:r>
            <w:r>
              <w:rPr>
                <w:rFonts w:ascii="Calibri" w:hAnsi="Calibri" w:cs="Calibri"/>
                <w:b/>
                <w:bCs/>
              </w:rPr>
              <w:t xml:space="preserve"> || My GitHub: </w:t>
            </w:r>
            <w:hyperlink r:id="rId12" w:history="1">
              <w:r w:rsidRPr="00413FA1">
                <w:rPr>
                  <w:rStyle w:val="Hyperlink"/>
                  <w:rFonts w:ascii="Calibri" w:eastAsiaTheme="majorEastAsia" w:hAnsi="Calibri" w:cs="Calibri"/>
                  <w:b/>
                  <w:bCs/>
                </w:rPr>
                <w:t>https://github.com/10mincode</w:t>
              </w:r>
            </w:hyperlink>
          </w:p>
        </w:tc>
        <w:tc>
          <w:tcPr>
            <w:tcW w:w="1410" w:type="dxa"/>
            <w:vMerge w:val="restart"/>
          </w:tcPr>
          <w:p w14:paraId="1352A839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154" w:type="dxa"/>
          </w:tcPr>
          <w:p w14:paraId="650C48A7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14:paraId="6564126D" w14:textId="77777777" w:rsidTr="00BA4A69">
        <w:trPr>
          <w:trHeight w:val="605"/>
          <w:jc w:val="center"/>
        </w:trPr>
        <w:tc>
          <w:tcPr>
            <w:tcW w:w="6237" w:type="dxa"/>
            <w:vMerge/>
          </w:tcPr>
          <w:p w14:paraId="3B6D012B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410" w:type="dxa"/>
            <w:vMerge/>
          </w:tcPr>
          <w:p w14:paraId="5FD2A935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154" w:type="dxa"/>
          </w:tcPr>
          <w:p w14:paraId="2FB2473F" w14:textId="77777777"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6E23B3" w:rsidRPr="002E4AFC" w14:paraId="47D12A51" w14:textId="77777777" w:rsidTr="00BA4A69">
        <w:trPr>
          <w:trHeight w:val="567"/>
          <w:jc w:val="center"/>
        </w:trPr>
        <w:tc>
          <w:tcPr>
            <w:tcW w:w="6237" w:type="dxa"/>
            <w:vMerge/>
          </w:tcPr>
          <w:p w14:paraId="4B23D7EF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410" w:type="dxa"/>
            <w:vMerge/>
          </w:tcPr>
          <w:p w14:paraId="391FBAB9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154" w:type="dxa"/>
            <w:vAlign w:val="center"/>
          </w:tcPr>
          <w:p w14:paraId="5192A691" w14:textId="475C1EC6" w:rsidR="00E57C8F" w:rsidRPr="00380FD1" w:rsidRDefault="006E23B3" w:rsidP="00E57C8F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8C607E0" wp14:editId="60290B58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822687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 w:rsidR="00E57C8F">
              <w:t>D-18 Narsipuram, Township</w:t>
            </w:r>
          </w:p>
          <w:p w14:paraId="0C62DD51" w14:textId="020CF1F4" w:rsidR="006E23B3" w:rsidRPr="002E4AFC" w:rsidRDefault="00E57C8F" w:rsidP="00E57C8F">
            <w:pPr>
              <w:pStyle w:val="Information"/>
            </w:pPr>
            <w:r>
              <w:t>Mathura, U.P, India 281001</w:t>
            </w:r>
          </w:p>
        </w:tc>
      </w:tr>
      <w:tr w:rsidR="006E23B3" w:rsidRPr="002E4AFC" w14:paraId="179A3B95" w14:textId="77777777" w:rsidTr="00BA4A69">
        <w:trPr>
          <w:trHeight w:val="567"/>
          <w:jc w:val="center"/>
        </w:trPr>
        <w:tc>
          <w:tcPr>
            <w:tcW w:w="6237" w:type="dxa"/>
            <w:vMerge/>
          </w:tcPr>
          <w:p w14:paraId="3E51409D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410" w:type="dxa"/>
            <w:vMerge/>
          </w:tcPr>
          <w:p w14:paraId="4E28A30C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154" w:type="dxa"/>
            <w:vAlign w:val="center"/>
          </w:tcPr>
          <w:p w14:paraId="0803DF4D" w14:textId="1FBE209A"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1A50942" wp14:editId="5360FE1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B3176D" id="Shape" o:spid="_x0000_s1026" alt="Phone icon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E57C8F">
              <w:t>+91 7906667246</w:t>
            </w:r>
          </w:p>
        </w:tc>
      </w:tr>
      <w:tr w:rsidR="006E23B3" w:rsidRPr="002E4AFC" w14:paraId="563A8299" w14:textId="77777777" w:rsidTr="00BA4A69">
        <w:trPr>
          <w:trHeight w:val="567"/>
          <w:jc w:val="center"/>
        </w:trPr>
        <w:tc>
          <w:tcPr>
            <w:tcW w:w="6237" w:type="dxa"/>
            <w:vMerge/>
          </w:tcPr>
          <w:p w14:paraId="12EC75DC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410" w:type="dxa"/>
            <w:vMerge/>
          </w:tcPr>
          <w:p w14:paraId="14722B47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154" w:type="dxa"/>
            <w:vAlign w:val="center"/>
          </w:tcPr>
          <w:p w14:paraId="7AF2F8AA" w14:textId="21539939"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B00C5BF" wp14:editId="77AF00D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0CA33E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E57C8F">
              <w:t>atuldagur2009@gmail.com</w:t>
            </w:r>
          </w:p>
        </w:tc>
      </w:tr>
      <w:tr w:rsidR="006E23B3" w:rsidRPr="002E4AFC" w14:paraId="186B9C4C" w14:textId="77777777" w:rsidTr="00BA4A69">
        <w:trPr>
          <w:trHeight w:val="567"/>
          <w:jc w:val="center"/>
        </w:trPr>
        <w:tc>
          <w:tcPr>
            <w:tcW w:w="6237" w:type="dxa"/>
            <w:vMerge/>
          </w:tcPr>
          <w:p w14:paraId="1DB116B4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410" w:type="dxa"/>
            <w:vMerge/>
          </w:tcPr>
          <w:p w14:paraId="2DC0B92E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154" w:type="dxa"/>
            <w:vAlign w:val="center"/>
          </w:tcPr>
          <w:p w14:paraId="737D34F0" w14:textId="77777777" w:rsidR="006E23B3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C0D4E9" wp14:editId="73B4B22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1" name="Shape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D4C3F8" id="Shape" o:spid="_x0000_s1026" alt="website icon" style="position:absolute;margin-left:-.4pt;margin-top:-.05pt;width:13pt;height:1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AF7065">
              <w:t xml:space="preserve">Made Purely </w:t>
            </w:r>
            <w:proofErr w:type="gramStart"/>
            <w:r w:rsidR="00AF7065">
              <w:t>By</w:t>
            </w:r>
            <w:proofErr w:type="gramEnd"/>
            <w:r w:rsidR="00AF7065">
              <w:t xml:space="preserve"> Me</w:t>
            </w:r>
          </w:p>
          <w:p w14:paraId="558CDF9E" w14:textId="03783F70" w:rsidR="00AF7065" w:rsidRPr="002E4AFC" w:rsidRDefault="00AF7065" w:rsidP="006E23B3">
            <w:pPr>
              <w:pStyle w:val="Information"/>
            </w:pPr>
            <w:hyperlink r:id="rId13" w:history="1">
              <w:r w:rsidRPr="00AF7065">
                <w:rPr>
                  <w:rStyle w:val="Hyperlink"/>
                </w:rPr>
                <w:t>SRYMAK C</w:t>
              </w:r>
              <w:r w:rsidRPr="00AF7065">
                <w:rPr>
                  <w:rStyle w:val="Hyperlink"/>
                </w:rPr>
                <w:t>L</w:t>
              </w:r>
              <w:r w:rsidRPr="00AF7065">
                <w:rPr>
                  <w:rStyle w:val="Hyperlink"/>
                </w:rPr>
                <w:t>ASSES</w:t>
              </w:r>
            </w:hyperlink>
          </w:p>
        </w:tc>
      </w:tr>
      <w:tr w:rsidR="006E23B3" w:rsidRPr="002E4AFC" w14:paraId="304F352B" w14:textId="77777777" w:rsidTr="00BA4A69">
        <w:trPr>
          <w:trHeight w:val="796"/>
          <w:jc w:val="center"/>
        </w:trPr>
        <w:tc>
          <w:tcPr>
            <w:tcW w:w="6237" w:type="dxa"/>
            <w:vMerge/>
          </w:tcPr>
          <w:p w14:paraId="7357D8A9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410" w:type="dxa"/>
            <w:vMerge/>
          </w:tcPr>
          <w:p w14:paraId="0C1FCF6C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154" w:type="dxa"/>
          </w:tcPr>
          <w:p w14:paraId="3B6517CF" w14:textId="7921B5D0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14:paraId="69B78BB5" w14:textId="77777777" w:rsidR="00CE6104" w:rsidRPr="0006568A" w:rsidRDefault="00CE6104" w:rsidP="0006568A"/>
    <w:sectPr w:rsidR="00CE6104" w:rsidRPr="0006568A" w:rsidSect="006E23B3">
      <w:headerReference w:type="default" r:id="rId14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BA4E8" w14:textId="77777777" w:rsidR="008236F8" w:rsidRDefault="008236F8" w:rsidP="009129A0">
      <w:r>
        <w:separator/>
      </w:r>
    </w:p>
  </w:endnote>
  <w:endnote w:type="continuationSeparator" w:id="0">
    <w:p w14:paraId="2703121F" w14:textId="77777777" w:rsidR="008236F8" w:rsidRDefault="008236F8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67BBB7D-C0C3-4107-93D0-0E28343215A4}"/>
    <w:embedBold r:id="rId2" w:fontKey="{486B5FE8-CA89-4E1E-9528-74975A5B1D4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AEBE143-D8A5-42BF-A077-5393410F965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342E8BCE-453F-4985-B116-A3050708A57B}"/>
    <w:embedBold r:id="rId5" w:fontKey="{DBC84DDD-97FF-49FF-A079-EDA7830489F7}"/>
    <w:embedItalic r:id="rId6" w:fontKey="{D55DD369-D036-45F2-9ABC-2E3CAE76D762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7" w:fontKey="{547A4CA7-5DAA-4C00-A755-F89DD05A1543}"/>
    <w:embedBold r:id="rId8" w:fontKey="{76E413F9-B101-4472-B290-F7230FAA8E53}"/>
    <w:embedItalic r:id="rId9" w:fontKey="{28837098-097B-4AD1-8769-6996EB72726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1F26D034-51F5-42FE-A4B8-432787BFC8C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FEBB7" w14:textId="77777777" w:rsidR="008236F8" w:rsidRDefault="008236F8" w:rsidP="009129A0">
      <w:r>
        <w:separator/>
      </w:r>
    </w:p>
  </w:footnote>
  <w:footnote w:type="continuationSeparator" w:id="0">
    <w:p w14:paraId="249F761B" w14:textId="77777777" w:rsidR="008236F8" w:rsidRDefault="008236F8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A93B4" w14:textId="77777777"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5973E09" wp14:editId="3633B39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6A3C067D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T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0011B7D"/>
    <w:multiLevelType w:val="hybridMultilevel"/>
    <w:tmpl w:val="6B6A60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B043D3E"/>
    <w:multiLevelType w:val="hybridMultilevel"/>
    <w:tmpl w:val="52C4B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3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3"/>
  </w:num>
  <w:num w:numId="2">
    <w:abstractNumId w:val="8"/>
  </w:num>
  <w:num w:numId="3">
    <w:abstractNumId w:val="17"/>
  </w:num>
  <w:num w:numId="4">
    <w:abstractNumId w:val="14"/>
  </w:num>
  <w:num w:numId="5">
    <w:abstractNumId w:val="15"/>
  </w:num>
  <w:num w:numId="6">
    <w:abstractNumId w:val="22"/>
  </w:num>
  <w:num w:numId="7">
    <w:abstractNumId w:val="7"/>
  </w:num>
  <w:num w:numId="8">
    <w:abstractNumId w:val="12"/>
  </w:num>
  <w:num w:numId="9">
    <w:abstractNumId w:val="20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8"/>
  </w:num>
  <w:num w:numId="17">
    <w:abstractNumId w:val="4"/>
  </w:num>
  <w:num w:numId="18">
    <w:abstractNumId w:val="24"/>
  </w:num>
  <w:num w:numId="19">
    <w:abstractNumId w:val="21"/>
  </w:num>
  <w:num w:numId="20">
    <w:abstractNumId w:val="16"/>
  </w:num>
  <w:num w:numId="21">
    <w:abstractNumId w:val="23"/>
  </w:num>
  <w:num w:numId="22">
    <w:abstractNumId w:val="5"/>
  </w:num>
  <w:num w:numId="23">
    <w:abstractNumId w:val="0"/>
  </w:num>
  <w:num w:numId="24">
    <w:abstractNumId w:val="0"/>
  </w:num>
  <w:num w:numId="25">
    <w:abstractNumId w:val="19"/>
  </w:num>
  <w:num w:numId="26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ocumentProtection w:edit="readOnly" w:formatting="1" w:enforcement="1" w:cryptProviderType="rsaAES" w:cryptAlgorithmClass="hash" w:cryptAlgorithmType="typeAny" w:cryptAlgorithmSid="14" w:cryptSpinCount="100000" w:hash="bm/ibZjMIzNqIsrnnDamiiYefnS0qZNrYRlJgFKr7k5C8dxZKLHvBVTLFYpZsUtfUQ/pgpC2op/Sc6r3P1ZT7g==" w:salt="HWqpaQZLihsUFAMaq8dBbQ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C8F"/>
    <w:rsid w:val="00052382"/>
    <w:rsid w:val="0006568A"/>
    <w:rsid w:val="00076F0F"/>
    <w:rsid w:val="00084253"/>
    <w:rsid w:val="000D1F49"/>
    <w:rsid w:val="000D46F4"/>
    <w:rsid w:val="000E6867"/>
    <w:rsid w:val="001727CA"/>
    <w:rsid w:val="00297E56"/>
    <w:rsid w:val="002A4EC2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913F1"/>
    <w:rsid w:val="006E23B3"/>
    <w:rsid w:val="00770F25"/>
    <w:rsid w:val="007A35A8"/>
    <w:rsid w:val="007B0A85"/>
    <w:rsid w:val="007C6A52"/>
    <w:rsid w:val="0082043E"/>
    <w:rsid w:val="008236F8"/>
    <w:rsid w:val="008311CD"/>
    <w:rsid w:val="0085612E"/>
    <w:rsid w:val="008E203A"/>
    <w:rsid w:val="0091229C"/>
    <w:rsid w:val="009129A0"/>
    <w:rsid w:val="00940E73"/>
    <w:rsid w:val="0098597D"/>
    <w:rsid w:val="009929ED"/>
    <w:rsid w:val="009A36A6"/>
    <w:rsid w:val="009B15B0"/>
    <w:rsid w:val="009F619A"/>
    <w:rsid w:val="009F6DDE"/>
    <w:rsid w:val="00A370A8"/>
    <w:rsid w:val="00AF7065"/>
    <w:rsid w:val="00B933F2"/>
    <w:rsid w:val="00BA4A69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B3FAD"/>
    <w:rsid w:val="00E57C8F"/>
    <w:rsid w:val="00E61C09"/>
    <w:rsid w:val="00EB3B58"/>
    <w:rsid w:val="00EC7359"/>
    <w:rsid w:val="00EE3054"/>
    <w:rsid w:val="00F00606"/>
    <w:rsid w:val="00F01256"/>
    <w:rsid w:val="00FC7475"/>
    <w:rsid w:val="00FE78A0"/>
    <w:rsid w:val="00FF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A3F3F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choolName">
    <w:name w:val="School Name"/>
    <w:basedOn w:val="Normal"/>
    <w:uiPriority w:val="1"/>
    <w:rsid w:val="00E57C8F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E57C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E57C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70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srymak.com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10mincode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877DDC6D-9982-46BC-BE44-48DDCE4431B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resume.dotx</Template>
  <TotalTime>0</TotalTime>
  <Pages>1</Pages>
  <Words>148</Words>
  <Characters>845</Characters>
  <Application>Microsoft Office Word</Application>
  <DocSecurity>8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2021-05-26T09:40:00Z</dcterms:created>
  <dcterms:modified xsi:type="dcterms:W3CDTF">2021-05-26T09:40:00Z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